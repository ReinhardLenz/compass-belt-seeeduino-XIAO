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32D19" w14:textId="77777777" w:rsidR="00686DEF" w:rsidRDefault="00000000">
      <w:pPr>
        <w:rPr>
          <w:b/>
          <w:bCs/>
          <w:lang w:val="en-GB"/>
        </w:rPr>
      </w:pPr>
      <w:r>
        <w:rPr>
          <w:b/>
          <w:bCs/>
          <w:lang w:val="en-GB"/>
        </w:rPr>
        <w:t>Circuit Documentation</w:t>
      </w:r>
    </w:p>
    <w:p w14:paraId="2A25E808" w14:textId="77777777" w:rsidR="00686DEF" w:rsidRDefault="00000000">
      <w:pPr>
        <w:rPr>
          <w:b/>
          <w:bCs/>
          <w:lang w:val="en-GB"/>
        </w:rPr>
      </w:pPr>
      <w:r>
        <w:rPr>
          <w:b/>
          <w:bCs/>
          <w:lang w:val="en-GB"/>
        </w:rPr>
        <w:t>Summary</w:t>
      </w:r>
    </w:p>
    <w:p w14:paraId="0B434D7B" w14:textId="77777777" w:rsidR="00686DEF" w:rsidRDefault="00000000">
      <w:r>
        <w:rPr>
          <w:lang w:val="en-GB"/>
        </w:rPr>
        <w:t xml:space="preserve">This circuit is a complex system involving a Seeeduino XIAO microcontroller, two ULN2803 Darlington Arrays, multiple coin vibration motors, a BNO085 sensor, an MCP23S17 I/O expander, and a push button. The circuit is designed to control multiple vibration motors through the Darlington arrays, which are driven by the I/O expander. The Seeeduino XIAO serves as the main controller, interfacing with the I/O expander and the BNO085 sensor for additional functionality. </w:t>
      </w:r>
      <w:r>
        <w:t>The push button is used for user input.</w:t>
      </w:r>
    </w:p>
    <w:p w14:paraId="3000219B" w14:textId="77777777" w:rsidR="00686DEF" w:rsidRDefault="00000000">
      <w:pPr>
        <w:rPr>
          <w:b/>
          <w:bCs/>
        </w:rPr>
      </w:pPr>
      <w:r>
        <w:rPr>
          <w:b/>
          <w:bCs/>
        </w:rPr>
        <w:t>Component List</w:t>
      </w:r>
    </w:p>
    <w:p w14:paraId="1015FA73" w14:textId="77777777" w:rsidR="00686DEF" w:rsidRDefault="00000000">
      <w:pPr>
        <w:numPr>
          <w:ilvl w:val="0"/>
          <w:numId w:val="1"/>
        </w:numPr>
      </w:pPr>
      <w:r>
        <w:rPr>
          <w:b/>
          <w:bCs/>
        </w:rPr>
        <w:t>Seeeduino XIAO</w:t>
      </w:r>
    </w:p>
    <w:p w14:paraId="3635B7AA" w14:textId="77777777" w:rsidR="00686DEF" w:rsidRDefault="00000000">
      <w:pPr>
        <w:numPr>
          <w:ilvl w:val="0"/>
          <w:numId w:val="2"/>
        </w:numPr>
      </w:pPr>
      <w:r>
        <w:rPr>
          <w:b/>
          <w:bCs/>
          <w:lang w:val="en-GB"/>
        </w:rPr>
        <w:t>Description</w:t>
      </w:r>
      <w:r>
        <w:rPr>
          <w:lang w:val="en-GB"/>
        </w:rPr>
        <w:t>: A compact microcontroller board based on the SAMD21G18 chip.</w:t>
      </w:r>
    </w:p>
    <w:p w14:paraId="45D3BCD7" w14:textId="77777777" w:rsidR="00686DEF" w:rsidRDefault="00000000">
      <w:pPr>
        <w:numPr>
          <w:ilvl w:val="0"/>
          <w:numId w:val="3"/>
        </w:numPr>
      </w:pPr>
      <w:r>
        <w:rPr>
          <w:b/>
          <w:bCs/>
          <w:lang w:val="en-GB"/>
        </w:rPr>
        <w:t>Pins</w:t>
      </w:r>
      <w:r>
        <w:rPr>
          <w:lang w:val="en-GB"/>
        </w:rPr>
        <w:t>: A0 - D0 - DAC, A1 - D1, A2 - D2, A3 - D3, A4 - D4 - SDA, A5 - D5 - SCL, A6 - D6 - TX, 5V, GND, 3V3, A10 - D10 - MOSI, A9 - D9 - MISO, A8 - D8 - SCK, A7 - D7 - RX</w:t>
      </w:r>
    </w:p>
    <w:p w14:paraId="670053E7" w14:textId="77777777" w:rsidR="00686DEF" w:rsidRDefault="00000000">
      <w:pPr>
        <w:numPr>
          <w:ilvl w:val="0"/>
          <w:numId w:val="4"/>
        </w:numPr>
      </w:pPr>
      <w:r>
        <w:rPr>
          <w:b/>
          <w:bCs/>
        </w:rPr>
        <w:t>ULN2803 Darlington Array</w:t>
      </w:r>
    </w:p>
    <w:p w14:paraId="129FAFEB" w14:textId="77777777" w:rsidR="00686DEF" w:rsidRDefault="00000000">
      <w:pPr>
        <w:numPr>
          <w:ilvl w:val="0"/>
          <w:numId w:val="5"/>
        </w:numPr>
      </w:pPr>
      <w:r>
        <w:rPr>
          <w:b/>
          <w:bCs/>
          <w:lang w:val="en-GB"/>
        </w:rPr>
        <w:t>Description</w:t>
      </w:r>
      <w:r>
        <w:rPr>
          <w:lang w:val="en-GB"/>
        </w:rPr>
        <w:t>: A high-voltage, high-current Darlington transistor array.</w:t>
      </w:r>
    </w:p>
    <w:p w14:paraId="132C8C89" w14:textId="77777777" w:rsidR="00686DEF" w:rsidRDefault="00000000">
      <w:pPr>
        <w:numPr>
          <w:ilvl w:val="0"/>
          <w:numId w:val="6"/>
        </w:numPr>
      </w:pPr>
      <w:r>
        <w:rPr>
          <w:b/>
          <w:bCs/>
          <w:lang w:val="pt-PT"/>
        </w:rPr>
        <w:t>Pins</w:t>
      </w:r>
      <w:r>
        <w:rPr>
          <w:lang w:val="pt-PT"/>
        </w:rPr>
        <w:t>: I1, I2, I3, I4, I5, I6, I7, I8, O1, O2, O3, O4, O5, O6, O7, O8, GND, COMMON</w:t>
      </w:r>
    </w:p>
    <w:p w14:paraId="2F182628" w14:textId="77777777" w:rsidR="00686DEF" w:rsidRDefault="00000000">
      <w:pPr>
        <w:numPr>
          <w:ilvl w:val="0"/>
          <w:numId w:val="7"/>
        </w:numPr>
      </w:pPr>
      <w:r>
        <w:rPr>
          <w:b/>
          <w:bCs/>
        </w:rPr>
        <w:t>COIN VIBRATION MOTOR</w:t>
      </w:r>
    </w:p>
    <w:p w14:paraId="4C7CA3D3" w14:textId="77777777" w:rsidR="00686DEF" w:rsidRDefault="00000000">
      <w:pPr>
        <w:numPr>
          <w:ilvl w:val="0"/>
          <w:numId w:val="8"/>
        </w:numPr>
      </w:pPr>
      <w:r>
        <w:rPr>
          <w:b/>
          <w:bCs/>
          <w:lang w:val="en-GB"/>
        </w:rPr>
        <w:t>Description</w:t>
      </w:r>
      <w:r>
        <w:rPr>
          <w:lang w:val="en-GB"/>
        </w:rPr>
        <w:t>: A small, compact motor used for haptic feedback.</w:t>
      </w:r>
    </w:p>
    <w:p w14:paraId="64A5A094" w14:textId="77777777" w:rsidR="00686DEF" w:rsidRDefault="00000000">
      <w:pPr>
        <w:numPr>
          <w:ilvl w:val="0"/>
          <w:numId w:val="9"/>
        </w:numPr>
      </w:pPr>
      <w:r>
        <w:rPr>
          <w:b/>
          <w:bCs/>
        </w:rPr>
        <w:t>Pins</w:t>
      </w:r>
      <w:r>
        <w:t>: +, -</w:t>
      </w:r>
    </w:p>
    <w:p w14:paraId="410E402E" w14:textId="77777777" w:rsidR="00686DEF" w:rsidRDefault="00000000">
      <w:pPr>
        <w:numPr>
          <w:ilvl w:val="0"/>
          <w:numId w:val="10"/>
        </w:numPr>
      </w:pPr>
      <w:r>
        <w:rPr>
          <w:b/>
          <w:bCs/>
        </w:rPr>
        <w:t>BNO085</w:t>
      </w:r>
    </w:p>
    <w:p w14:paraId="5AC10C8F" w14:textId="77777777" w:rsidR="00686DEF" w:rsidRDefault="00000000">
      <w:pPr>
        <w:numPr>
          <w:ilvl w:val="0"/>
          <w:numId w:val="11"/>
        </w:numPr>
      </w:pPr>
      <w:r>
        <w:rPr>
          <w:b/>
          <w:bCs/>
          <w:lang w:val="en-GB"/>
        </w:rPr>
        <w:t>Description</w:t>
      </w:r>
      <w:r>
        <w:rPr>
          <w:lang w:val="en-GB"/>
        </w:rPr>
        <w:t>: A 9-axis sensor providing orientation and motion data.</w:t>
      </w:r>
    </w:p>
    <w:p w14:paraId="3B0BC0B6" w14:textId="77777777" w:rsidR="00686DEF" w:rsidRDefault="00000000">
      <w:pPr>
        <w:numPr>
          <w:ilvl w:val="0"/>
          <w:numId w:val="12"/>
        </w:numPr>
      </w:pPr>
      <w:r>
        <w:rPr>
          <w:b/>
          <w:bCs/>
          <w:lang w:val="en-GB"/>
        </w:rPr>
        <w:t>Pins</w:t>
      </w:r>
      <w:r>
        <w:rPr>
          <w:lang w:val="en-GB"/>
        </w:rPr>
        <w:t>: VCC, GND, SCL/SCK/RX, SDA/MISO/TX, ADR/MOSI, CS, INT, RST, PS1, PS0</w:t>
      </w:r>
    </w:p>
    <w:p w14:paraId="4CECDC22" w14:textId="77777777" w:rsidR="00686DEF" w:rsidRDefault="00000000">
      <w:pPr>
        <w:numPr>
          <w:ilvl w:val="0"/>
          <w:numId w:val="13"/>
        </w:numPr>
      </w:pPr>
      <w:r>
        <w:rPr>
          <w:b/>
          <w:bCs/>
        </w:rPr>
        <w:t>MCP23S17</w:t>
      </w:r>
    </w:p>
    <w:p w14:paraId="35C5F246" w14:textId="77777777" w:rsidR="00686DEF" w:rsidRDefault="00000000">
      <w:pPr>
        <w:numPr>
          <w:ilvl w:val="0"/>
          <w:numId w:val="14"/>
        </w:numPr>
      </w:pPr>
      <w:r>
        <w:rPr>
          <w:b/>
          <w:bCs/>
          <w:lang w:val="en-GB"/>
        </w:rPr>
        <w:t>Description</w:t>
      </w:r>
      <w:r>
        <w:rPr>
          <w:lang w:val="en-GB"/>
        </w:rPr>
        <w:t>: A 16-bit I/O expander with SPI interface.</w:t>
      </w:r>
    </w:p>
    <w:p w14:paraId="05EC2CD1" w14:textId="77777777" w:rsidR="00686DEF" w:rsidRDefault="00000000">
      <w:pPr>
        <w:numPr>
          <w:ilvl w:val="0"/>
          <w:numId w:val="15"/>
        </w:numPr>
      </w:pPr>
      <w:r>
        <w:rPr>
          <w:b/>
          <w:bCs/>
          <w:lang w:val="en-GB"/>
        </w:rPr>
        <w:t>Pins</w:t>
      </w:r>
      <w:r>
        <w:rPr>
          <w:lang w:val="en-GB"/>
        </w:rPr>
        <w:t>: GPB0, GPB1, GPB2, GPB3, GPB4, GPB5, GPB6, GPB7, A1, A0, SO, SI, CS, VSS, VDD, INTA, INTB, RESET, A2, GPA1, GPA0, GPA5, GPA4, GPA3, GPA2, GPA7, GPA6, SCK</w:t>
      </w:r>
    </w:p>
    <w:p w14:paraId="5080090B" w14:textId="77777777" w:rsidR="00686DEF" w:rsidRDefault="00000000">
      <w:pPr>
        <w:numPr>
          <w:ilvl w:val="0"/>
          <w:numId w:val="16"/>
        </w:numPr>
      </w:pPr>
      <w:r>
        <w:rPr>
          <w:b/>
          <w:bCs/>
        </w:rPr>
        <w:t>Push Button</w:t>
      </w:r>
    </w:p>
    <w:p w14:paraId="5AE7D0E6" w14:textId="77777777" w:rsidR="00686DEF" w:rsidRDefault="00000000">
      <w:pPr>
        <w:numPr>
          <w:ilvl w:val="0"/>
          <w:numId w:val="17"/>
        </w:numPr>
      </w:pPr>
      <w:r>
        <w:rPr>
          <w:b/>
          <w:bCs/>
          <w:lang w:val="en-GB"/>
        </w:rPr>
        <w:t>Description</w:t>
      </w:r>
      <w:r>
        <w:rPr>
          <w:lang w:val="en-GB"/>
        </w:rPr>
        <w:t>: A simple push button for user input.</w:t>
      </w:r>
    </w:p>
    <w:p w14:paraId="0A45E299" w14:textId="77777777" w:rsidR="00686DEF" w:rsidRDefault="00000000">
      <w:pPr>
        <w:numPr>
          <w:ilvl w:val="0"/>
          <w:numId w:val="18"/>
        </w:numPr>
      </w:pPr>
      <w:r>
        <w:rPr>
          <w:b/>
          <w:bCs/>
        </w:rPr>
        <w:t>Pins</w:t>
      </w:r>
      <w:r>
        <w:t>: pin1, pin2</w:t>
      </w:r>
    </w:p>
    <w:p w14:paraId="3612AF4C" w14:textId="77777777" w:rsidR="00686DEF" w:rsidRDefault="00000000">
      <w:pPr>
        <w:rPr>
          <w:b/>
          <w:bCs/>
        </w:rPr>
      </w:pPr>
      <w:r>
        <w:rPr>
          <w:b/>
          <w:bCs/>
        </w:rPr>
        <w:t>Wiring Details</w:t>
      </w:r>
    </w:p>
    <w:p w14:paraId="05DBB46E" w14:textId="77777777" w:rsidR="00686DEF" w:rsidRDefault="00000000">
      <w:pPr>
        <w:rPr>
          <w:b/>
          <w:bCs/>
        </w:rPr>
      </w:pPr>
      <w:r>
        <w:rPr>
          <w:b/>
          <w:bCs/>
        </w:rPr>
        <w:t>Seeeduino XIAO</w:t>
      </w:r>
    </w:p>
    <w:p w14:paraId="58A58DD1" w14:textId="77777777" w:rsidR="00686DEF" w:rsidRDefault="00000000">
      <w:pPr>
        <w:numPr>
          <w:ilvl w:val="0"/>
          <w:numId w:val="19"/>
        </w:numPr>
      </w:pPr>
      <w:r>
        <w:rPr>
          <w:b/>
          <w:bCs/>
          <w:lang w:val="en-GB"/>
        </w:rPr>
        <w:t>A7 - D7 - RX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CS</w:t>
      </w:r>
      <w:r>
        <w:rPr>
          <w:lang w:val="en-GB"/>
        </w:rPr>
        <w:t xml:space="preserve"> of MCP23S17.</w:t>
      </w:r>
    </w:p>
    <w:p w14:paraId="623E6B0F" w14:textId="77777777" w:rsidR="00686DEF" w:rsidRDefault="00000000">
      <w:pPr>
        <w:numPr>
          <w:ilvl w:val="0"/>
          <w:numId w:val="19"/>
        </w:numPr>
      </w:pPr>
      <w:r>
        <w:rPr>
          <w:b/>
          <w:bCs/>
          <w:lang w:val="en-GB"/>
        </w:rPr>
        <w:t>A8 - D8 - SCK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SCK</w:t>
      </w:r>
      <w:r>
        <w:rPr>
          <w:lang w:val="en-GB"/>
        </w:rPr>
        <w:t xml:space="preserve"> of MCP23S17.</w:t>
      </w:r>
    </w:p>
    <w:p w14:paraId="0F9DFA04" w14:textId="77777777" w:rsidR="00686DEF" w:rsidRDefault="00000000">
      <w:pPr>
        <w:numPr>
          <w:ilvl w:val="0"/>
          <w:numId w:val="19"/>
        </w:numPr>
      </w:pPr>
      <w:r>
        <w:rPr>
          <w:b/>
          <w:bCs/>
          <w:lang w:val="en-GB"/>
        </w:rPr>
        <w:t>A10 - D10 - MOSI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SI</w:t>
      </w:r>
      <w:r>
        <w:rPr>
          <w:lang w:val="en-GB"/>
        </w:rPr>
        <w:t xml:space="preserve"> of MCP23S17.</w:t>
      </w:r>
    </w:p>
    <w:p w14:paraId="3A8D1D95" w14:textId="77777777" w:rsidR="00686DEF" w:rsidRDefault="00000000">
      <w:pPr>
        <w:numPr>
          <w:ilvl w:val="0"/>
          <w:numId w:val="19"/>
        </w:numPr>
      </w:pPr>
      <w:r>
        <w:rPr>
          <w:b/>
          <w:bCs/>
          <w:lang w:val="en-GB"/>
        </w:rPr>
        <w:lastRenderedPageBreak/>
        <w:t>A9 - D9 - MISO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SO</w:t>
      </w:r>
      <w:r>
        <w:rPr>
          <w:lang w:val="en-GB"/>
        </w:rPr>
        <w:t xml:space="preserve"> of MCP23S17.</w:t>
      </w:r>
    </w:p>
    <w:p w14:paraId="52B4A476" w14:textId="77777777" w:rsidR="00686DEF" w:rsidRDefault="00000000">
      <w:pPr>
        <w:numPr>
          <w:ilvl w:val="0"/>
          <w:numId w:val="19"/>
        </w:numPr>
      </w:pPr>
      <w:r>
        <w:rPr>
          <w:b/>
          <w:bCs/>
          <w:lang w:val="en-GB"/>
        </w:rPr>
        <w:t>A5 - D5 - SCL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SCL/SCK/RX</w:t>
      </w:r>
      <w:r>
        <w:rPr>
          <w:lang w:val="en-GB"/>
        </w:rPr>
        <w:t xml:space="preserve"> of BNO085.</w:t>
      </w:r>
    </w:p>
    <w:p w14:paraId="771619B5" w14:textId="77777777" w:rsidR="00686DEF" w:rsidRDefault="00000000">
      <w:pPr>
        <w:numPr>
          <w:ilvl w:val="0"/>
          <w:numId w:val="19"/>
        </w:numPr>
      </w:pPr>
      <w:r>
        <w:rPr>
          <w:b/>
          <w:bCs/>
          <w:lang w:val="en-GB"/>
        </w:rPr>
        <w:t>A4 - D4 - SDA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SDA/MISO/TX</w:t>
      </w:r>
      <w:r>
        <w:rPr>
          <w:lang w:val="en-GB"/>
        </w:rPr>
        <w:t xml:space="preserve"> of BNO085.</w:t>
      </w:r>
    </w:p>
    <w:p w14:paraId="25E5229A" w14:textId="77777777" w:rsidR="00686DEF" w:rsidRDefault="00000000">
      <w:pPr>
        <w:numPr>
          <w:ilvl w:val="0"/>
          <w:numId w:val="19"/>
        </w:numPr>
      </w:pPr>
      <w:r>
        <w:rPr>
          <w:b/>
          <w:bCs/>
          <w:lang w:val="en-GB"/>
        </w:rPr>
        <w:t>A6 - D6 - TX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pin2</w:t>
      </w:r>
      <w:r>
        <w:rPr>
          <w:lang w:val="en-GB"/>
        </w:rPr>
        <w:t xml:space="preserve"> of the push button.</w:t>
      </w:r>
    </w:p>
    <w:p w14:paraId="626D2C82" w14:textId="77777777" w:rsidR="00686DEF" w:rsidRDefault="00000000">
      <w:pPr>
        <w:numPr>
          <w:ilvl w:val="0"/>
          <w:numId w:val="19"/>
        </w:numPr>
      </w:pPr>
      <w:r>
        <w:rPr>
          <w:b/>
          <w:bCs/>
          <w:lang w:val="en-GB"/>
        </w:rPr>
        <w:t>3V3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VCC</w:t>
      </w:r>
      <w:r>
        <w:rPr>
          <w:lang w:val="en-GB"/>
        </w:rPr>
        <w:t xml:space="preserve"> of BNO085 and </w:t>
      </w:r>
      <w:r>
        <w:rPr>
          <w:b/>
          <w:bCs/>
          <w:lang w:val="en-GB"/>
        </w:rPr>
        <w:t>VDD</w:t>
      </w:r>
      <w:r>
        <w:rPr>
          <w:lang w:val="en-GB"/>
        </w:rPr>
        <w:t xml:space="preserve"> of MCP23S17.</w:t>
      </w:r>
    </w:p>
    <w:p w14:paraId="11516AC5" w14:textId="77777777" w:rsidR="00686DEF" w:rsidRDefault="00000000">
      <w:pPr>
        <w:numPr>
          <w:ilvl w:val="0"/>
          <w:numId w:val="19"/>
        </w:numPr>
      </w:pPr>
      <w:r>
        <w:rPr>
          <w:b/>
          <w:bCs/>
          <w:lang w:val="en-GB"/>
        </w:rPr>
        <w:t>GND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GND</w:t>
      </w:r>
      <w:r>
        <w:rPr>
          <w:lang w:val="en-GB"/>
        </w:rPr>
        <w:t xml:space="preserve"> of BNO085, </w:t>
      </w:r>
      <w:r>
        <w:rPr>
          <w:b/>
          <w:bCs/>
          <w:lang w:val="en-GB"/>
        </w:rPr>
        <w:t>pin1</w:t>
      </w:r>
      <w:r>
        <w:rPr>
          <w:lang w:val="en-GB"/>
        </w:rPr>
        <w:t xml:space="preserve"> of the push button, </w:t>
      </w:r>
      <w:r>
        <w:rPr>
          <w:b/>
          <w:bCs/>
          <w:lang w:val="en-GB"/>
        </w:rPr>
        <w:t>GND</w:t>
      </w:r>
      <w:r>
        <w:rPr>
          <w:lang w:val="en-GB"/>
        </w:rPr>
        <w:t xml:space="preserve"> of both ULN2803 Darlington Arrays, and </w:t>
      </w:r>
      <w:r>
        <w:rPr>
          <w:b/>
          <w:bCs/>
          <w:lang w:val="en-GB"/>
        </w:rPr>
        <w:t>VSS</w:t>
      </w:r>
      <w:r>
        <w:rPr>
          <w:lang w:val="en-GB"/>
        </w:rPr>
        <w:t xml:space="preserve"> of MCP23S17.</w:t>
      </w:r>
    </w:p>
    <w:p w14:paraId="7B79BE7C" w14:textId="77777777" w:rsidR="00686DEF" w:rsidRDefault="00000000">
      <w:pPr>
        <w:rPr>
          <w:b/>
          <w:bCs/>
        </w:rPr>
      </w:pPr>
      <w:r>
        <w:rPr>
          <w:b/>
          <w:bCs/>
        </w:rPr>
        <w:t>ULN2803 Darlington Array (1)</w:t>
      </w:r>
    </w:p>
    <w:p w14:paraId="088DA0B9" w14:textId="77777777" w:rsidR="00686DEF" w:rsidRDefault="00000000">
      <w:pPr>
        <w:numPr>
          <w:ilvl w:val="0"/>
          <w:numId w:val="20"/>
        </w:numPr>
      </w:pPr>
      <w:r>
        <w:rPr>
          <w:b/>
          <w:bCs/>
          <w:lang w:val="en-GB"/>
        </w:rPr>
        <w:t>I1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GPA7</w:t>
      </w:r>
      <w:r>
        <w:rPr>
          <w:lang w:val="en-GB"/>
        </w:rPr>
        <w:t xml:space="preserve"> of MCP23S17.</w:t>
      </w:r>
    </w:p>
    <w:p w14:paraId="3C5B8E7B" w14:textId="77777777" w:rsidR="00686DEF" w:rsidRDefault="00000000">
      <w:pPr>
        <w:numPr>
          <w:ilvl w:val="0"/>
          <w:numId w:val="20"/>
        </w:numPr>
      </w:pPr>
      <w:r>
        <w:rPr>
          <w:b/>
          <w:bCs/>
          <w:lang w:val="en-GB"/>
        </w:rPr>
        <w:t>I2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GPA6</w:t>
      </w:r>
      <w:r>
        <w:rPr>
          <w:lang w:val="en-GB"/>
        </w:rPr>
        <w:t xml:space="preserve"> of MCP23S17.</w:t>
      </w:r>
    </w:p>
    <w:p w14:paraId="1F75E425" w14:textId="77777777" w:rsidR="00686DEF" w:rsidRDefault="00000000">
      <w:pPr>
        <w:numPr>
          <w:ilvl w:val="0"/>
          <w:numId w:val="20"/>
        </w:numPr>
      </w:pPr>
      <w:r>
        <w:rPr>
          <w:b/>
          <w:bCs/>
          <w:lang w:val="en-GB"/>
        </w:rPr>
        <w:t>I3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GPA5</w:t>
      </w:r>
      <w:r>
        <w:rPr>
          <w:lang w:val="en-GB"/>
        </w:rPr>
        <w:t xml:space="preserve"> of MCP23S17.</w:t>
      </w:r>
    </w:p>
    <w:p w14:paraId="08BE22A8" w14:textId="77777777" w:rsidR="00686DEF" w:rsidRDefault="00000000">
      <w:pPr>
        <w:numPr>
          <w:ilvl w:val="0"/>
          <w:numId w:val="20"/>
        </w:numPr>
      </w:pPr>
      <w:r>
        <w:rPr>
          <w:b/>
          <w:bCs/>
          <w:lang w:val="en-GB"/>
        </w:rPr>
        <w:t>I4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GPA4</w:t>
      </w:r>
      <w:r>
        <w:rPr>
          <w:lang w:val="en-GB"/>
        </w:rPr>
        <w:t xml:space="preserve"> of MCP23S17.</w:t>
      </w:r>
    </w:p>
    <w:p w14:paraId="014437E3" w14:textId="77777777" w:rsidR="00686DEF" w:rsidRDefault="00000000">
      <w:pPr>
        <w:numPr>
          <w:ilvl w:val="0"/>
          <w:numId w:val="20"/>
        </w:numPr>
      </w:pPr>
      <w:r>
        <w:rPr>
          <w:b/>
          <w:bCs/>
          <w:lang w:val="en-GB"/>
        </w:rPr>
        <w:t>I5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GPA3</w:t>
      </w:r>
      <w:r>
        <w:rPr>
          <w:lang w:val="en-GB"/>
        </w:rPr>
        <w:t xml:space="preserve"> of MCP23S17.</w:t>
      </w:r>
    </w:p>
    <w:p w14:paraId="3120C36D" w14:textId="77777777" w:rsidR="00686DEF" w:rsidRDefault="00000000">
      <w:pPr>
        <w:numPr>
          <w:ilvl w:val="0"/>
          <w:numId w:val="20"/>
        </w:numPr>
      </w:pPr>
      <w:r>
        <w:rPr>
          <w:b/>
          <w:bCs/>
          <w:lang w:val="en-GB"/>
        </w:rPr>
        <w:t>I6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GPA2</w:t>
      </w:r>
      <w:r>
        <w:rPr>
          <w:lang w:val="en-GB"/>
        </w:rPr>
        <w:t xml:space="preserve"> of MCP23S17.</w:t>
      </w:r>
    </w:p>
    <w:p w14:paraId="50F5FCC5" w14:textId="77777777" w:rsidR="00686DEF" w:rsidRDefault="00000000">
      <w:pPr>
        <w:numPr>
          <w:ilvl w:val="0"/>
          <w:numId w:val="20"/>
        </w:numPr>
      </w:pPr>
      <w:r>
        <w:rPr>
          <w:b/>
          <w:bCs/>
          <w:lang w:val="en-GB"/>
        </w:rPr>
        <w:t>I7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GPA1</w:t>
      </w:r>
      <w:r>
        <w:rPr>
          <w:lang w:val="en-GB"/>
        </w:rPr>
        <w:t xml:space="preserve"> of MCP23S17.</w:t>
      </w:r>
    </w:p>
    <w:p w14:paraId="07EF048C" w14:textId="77777777" w:rsidR="00686DEF" w:rsidRDefault="00000000">
      <w:pPr>
        <w:numPr>
          <w:ilvl w:val="0"/>
          <w:numId w:val="20"/>
        </w:numPr>
      </w:pPr>
      <w:r>
        <w:rPr>
          <w:b/>
          <w:bCs/>
          <w:lang w:val="en-GB"/>
        </w:rPr>
        <w:t>I8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GPA0</w:t>
      </w:r>
      <w:r>
        <w:rPr>
          <w:lang w:val="en-GB"/>
        </w:rPr>
        <w:t xml:space="preserve"> of MCP23S17.</w:t>
      </w:r>
    </w:p>
    <w:p w14:paraId="778E2B19" w14:textId="77777777" w:rsidR="00686DEF" w:rsidRDefault="00000000">
      <w:pPr>
        <w:numPr>
          <w:ilvl w:val="0"/>
          <w:numId w:val="20"/>
        </w:numPr>
      </w:pPr>
      <w:r>
        <w:rPr>
          <w:b/>
          <w:bCs/>
          <w:lang w:val="en-GB"/>
        </w:rPr>
        <w:t>COMMON</w:t>
      </w:r>
      <w:r>
        <w:rPr>
          <w:lang w:val="en-GB"/>
        </w:rPr>
        <w:t xml:space="preserve"> is connected to the positive terminals of multiple coin vibration motors.</w:t>
      </w:r>
    </w:p>
    <w:p w14:paraId="24185FC9" w14:textId="77777777" w:rsidR="00686DEF" w:rsidRDefault="00000000">
      <w:pPr>
        <w:rPr>
          <w:b/>
          <w:bCs/>
        </w:rPr>
      </w:pPr>
      <w:r>
        <w:rPr>
          <w:b/>
          <w:bCs/>
        </w:rPr>
        <w:t>ULN2803 Darlington Array (2)</w:t>
      </w:r>
    </w:p>
    <w:p w14:paraId="561F65AE" w14:textId="77777777" w:rsidR="00686DEF" w:rsidRDefault="00000000">
      <w:pPr>
        <w:numPr>
          <w:ilvl w:val="0"/>
          <w:numId w:val="21"/>
        </w:numPr>
      </w:pPr>
      <w:r>
        <w:rPr>
          <w:b/>
          <w:bCs/>
          <w:lang w:val="en-GB"/>
        </w:rPr>
        <w:t>I1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GPB7</w:t>
      </w:r>
      <w:r>
        <w:rPr>
          <w:lang w:val="en-GB"/>
        </w:rPr>
        <w:t xml:space="preserve"> of MCP23S17.</w:t>
      </w:r>
    </w:p>
    <w:p w14:paraId="0D8C9EE1" w14:textId="77777777" w:rsidR="00686DEF" w:rsidRDefault="00000000">
      <w:pPr>
        <w:numPr>
          <w:ilvl w:val="0"/>
          <w:numId w:val="21"/>
        </w:numPr>
      </w:pPr>
      <w:r>
        <w:rPr>
          <w:b/>
          <w:bCs/>
          <w:lang w:val="en-GB"/>
        </w:rPr>
        <w:t>I2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GPB6</w:t>
      </w:r>
      <w:r>
        <w:rPr>
          <w:lang w:val="en-GB"/>
        </w:rPr>
        <w:t xml:space="preserve"> of MCP23S17.</w:t>
      </w:r>
    </w:p>
    <w:p w14:paraId="66B7C8F8" w14:textId="77777777" w:rsidR="00686DEF" w:rsidRDefault="00000000">
      <w:pPr>
        <w:numPr>
          <w:ilvl w:val="0"/>
          <w:numId w:val="21"/>
        </w:numPr>
      </w:pPr>
      <w:r>
        <w:rPr>
          <w:b/>
          <w:bCs/>
          <w:lang w:val="en-GB"/>
        </w:rPr>
        <w:t>I3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GPB5</w:t>
      </w:r>
      <w:r>
        <w:rPr>
          <w:lang w:val="en-GB"/>
        </w:rPr>
        <w:t xml:space="preserve"> of MCP23S17.</w:t>
      </w:r>
    </w:p>
    <w:p w14:paraId="33A5CAE1" w14:textId="77777777" w:rsidR="00686DEF" w:rsidRDefault="00000000">
      <w:pPr>
        <w:numPr>
          <w:ilvl w:val="0"/>
          <w:numId w:val="21"/>
        </w:numPr>
      </w:pPr>
      <w:r>
        <w:rPr>
          <w:b/>
          <w:bCs/>
          <w:lang w:val="en-GB"/>
        </w:rPr>
        <w:t>I4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GPB4</w:t>
      </w:r>
      <w:r>
        <w:rPr>
          <w:lang w:val="en-GB"/>
        </w:rPr>
        <w:t xml:space="preserve"> of MCP23S17.</w:t>
      </w:r>
    </w:p>
    <w:p w14:paraId="7A64EC15" w14:textId="77777777" w:rsidR="00686DEF" w:rsidRDefault="00000000">
      <w:pPr>
        <w:numPr>
          <w:ilvl w:val="0"/>
          <w:numId w:val="21"/>
        </w:numPr>
      </w:pPr>
      <w:r>
        <w:rPr>
          <w:b/>
          <w:bCs/>
          <w:lang w:val="en-GB"/>
        </w:rPr>
        <w:t>I5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GPB3</w:t>
      </w:r>
      <w:r>
        <w:rPr>
          <w:lang w:val="en-GB"/>
        </w:rPr>
        <w:t xml:space="preserve"> of MCP23S17.</w:t>
      </w:r>
    </w:p>
    <w:p w14:paraId="0CC1D360" w14:textId="77777777" w:rsidR="00686DEF" w:rsidRDefault="00000000">
      <w:pPr>
        <w:numPr>
          <w:ilvl w:val="0"/>
          <w:numId w:val="21"/>
        </w:numPr>
      </w:pPr>
      <w:r>
        <w:rPr>
          <w:b/>
          <w:bCs/>
          <w:lang w:val="en-GB"/>
        </w:rPr>
        <w:t>I6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GPB2</w:t>
      </w:r>
      <w:r>
        <w:rPr>
          <w:lang w:val="en-GB"/>
        </w:rPr>
        <w:t xml:space="preserve"> of MCP23S17.</w:t>
      </w:r>
    </w:p>
    <w:p w14:paraId="02D6B32A" w14:textId="77777777" w:rsidR="00686DEF" w:rsidRDefault="00000000">
      <w:pPr>
        <w:numPr>
          <w:ilvl w:val="0"/>
          <w:numId w:val="21"/>
        </w:numPr>
      </w:pPr>
      <w:r>
        <w:rPr>
          <w:b/>
          <w:bCs/>
          <w:lang w:val="en-GB"/>
        </w:rPr>
        <w:t>I7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GPB1</w:t>
      </w:r>
      <w:r>
        <w:rPr>
          <w:lang w:val="en-GB"/>
        </w:rPr>
        <w:t xml:space="preserve"> of MCP23S17.</w:t>
      </w:r>
    </w:p>
    <w:p w14:paraId="01A408F6" w14:textId="77777777" w:rsidR="00686DEF" w:rsidRDefault="00000000">
      <w:pPr>
        <w:numPr>
          <w:ilvl w:val="0"/>
          <w:numId w:val="21"/>
        </w:numPr>
      </w:pPr>
      <w:r>
        <w:rPr>
          <w:b/>
          <w:bCs/>
          <w:lang w:val="en-GB"/>
        </w:rPr>
        <w:t>I8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GPB0</w:t>
      </w:r>
      <w:r>
        <w:rPr>
          <w:lang w:val="en-GB"/>
        </w:rPr>
        <w:t xml:space="preserve"> of MCP23S17.</w:t>
      </w:r>
    </w:p>
    <w:p w14:paraId="0CF8696A" w14:textId="77777777" w:rsidR="00686DEF" w:rsidRDefault="00000000">
      <w:pPr>
        <w:numPr>
          <w:ilvl w:val="0"/>
          <w:numId w:val="21"/>
        </w:numPr>
      </w:pPr>
      <w:r>
        <w:rPr>
          <w:b/>
          <w:bCs/>
          <w:lang w:val="en-GB"/>
        </w:rPr>
        <w:t>COMMON</w:t>
      </w:r>
      <w:r>
        <w:rPr>
          <w:lang w:val="en-GB"/>
        </w:rPr>
        <w:t xml:space="preserve"> is connected to the positive terminals of multiple coin vibration motors.</w:t>
      </w:r>
    </w:p>
    <w:p w14:paraId="30F0B9C8" w14:textId="77777777" w:rsidR="00686DEF" w:rsidRDefault="00000000">
      <w:pPr>
        <w:rPr>
          <w:b/>
          <w:bCs/>
        </w:rPr>
      </w:pPr>
      <w:r>
        <w:rPr>
          <w:b/>
          <w:bCs/>
        </w:rPr>
        <w:t>COIN VIBRATION MOTORS</w:t>
      </w:r>
    </w:p>
    <w:p w14:paraId="1E13EFCD" w14:textId="77777777" w:rsidR="00686DEF" w:rsidRDefault="00000000">
      <w:pPr>
        <w:numPr>
          <w:ilvl w:val="0"/>
          <w:numId w:val="22"/>
        </w:numPr>
        <w:rPr>
          <w:lang w:val="en-GB"/>
        </w:rPr>
      </w:pPr>
      <w:r>
        <w:rPr>
          <w:lang w:val="en-GB"/>
        </w:rPr>
        <w:t>The negative terminals of the motors are connected to the outputs of the ULN2803 Darlington Arrays.</w:t>
      </w:r>
    </w:p>
    <w:p w14:paraId="7DE355B9" w14:textId="77777777" w:rsidR="00686DEF" w:rsidRDefault="00000000">
      <w:pPr>
        <w:rPr>
          <w:b/>
          <w:bCs/>
        </w:rPr>
      </w:pPr>
      <w:r>
        <w:rPr>
          <w:b/>
          <w:bCs/>
        </w:rPr>
        <w:t>BNO085</w:t>
      </w:r>
    </w:p>
    <w:p w14:paraId="155C9AA3" w14:textId="77777777" w:rsidR="00686DEF" w:rsidRDefault="00000000">
      <w:pPr>
        <w:numPr>
          <w:ilvl w:val="0"/>
          <w:numId w:val="23"/>
        </w:numPr>
      </w:pPr>
      <w:r>
        <w:rPr>
          <w:b/>
          <w:bCs/>
          <w:lang w:val="en-GB"/>
        </w:rPr>
        <w:t>GND</w:t>
      </w:r>
      <w:r>
        <w:rPr>
          <w:lang w:val="en-GB"/>
        </w:rPr>
        <w:t xml:space="preserve"> is connected to the common ground.</w:t>
      </w:r>
    </w:p>
    <w:p w14:paraId="1CA51F95" w14:textId="77777777" w:rsidR="00686DEF" w:rsidRDefault="00000000">
      <w:pPr>
        <w:numPr>
          <w:ilvl w:val="0"/>
          <w:numId w:val="23"/>
        </w:numPr>
      </w:pPr>
      <w:r>
        <w:rPr>
          <w:b/>
          <w:bCs/>
          <w:lang w:val="en-GB"/>
        </w:rPr>
        <w:lastRenderedPageBreak/>
        <w:t>VCC</w:t>
      </w:r>
      <w:r>
        <w:rPr>
          <w:lang w:val="en-GB"/>
        </w:rPr>
        <w:t xml:space="preserve"> is connected to the 3.3V supply.</w:t>
      </w:r>
    </w:p>
    <w:p w14:paraId="05B94BBC" w14:textId="77777777" w:rsidR="00686DEF" w:rsidRDefault="00000000">
      <w:pPr>
        <w:numPr>
          <w:ilvl w:val="0"/>
          <w:numId w:val="23"/>
        </w:numPr>
      </w:pPr>
      <w:r>
        <w:rPr>
          <w:b/>
          <w:bCs/>
          <w:lang w:val="en-GB"/>
        </w:rPr>
        <w:t>SCL/SCK/RX</w:t>
      </w:r>
      <w:r>
        <w:rPr>
          <w:lang w:val="en-GB"/>
        </w:rPr>
        <w:t xml:space="preserve"> and </w:t>
      </w:r>
      <w:r>
        <w:rPr>
          <w:b/>
          <w:bCs/>
          <w:lang w:val="en-GB"/>
        </w:rPr>
        <w:t>SDA/MISO/TX</w:t>
      </w:r>
      <w:r>
        <w:rPr>
          <w:lang w:val="en-GB"/>
        </w:rPr>
        <w:t xml:space="preserve"> are connected to the corresponding pins on the Seeeduino XIAO.</w:t>
      </w:r>
    </w:p>
    <w:p w14:paraId="309B0C0B" w14:textId="77777777" w:rsidR="00686DEF" w:rsidRDefault="00000000">
      <w:pPr>
        <w:rPr>
          <w:b/>
          <w:bCs/>
        </w:rPr>
      </w:pPr>
      <w:r>
        <w:rPr>
          <w:b/>
          <w:bCs/>
        </w:rPr>
        <w:t>MCP23S17</w:t>
      </w:r>
    </w:p>
    <w:p w14:paraId="4729C3EF" w14:textId="77777777" w:rsidR="00686DEF" w:rsidRDefault="00000000">
      <w:pPr>
        <w:numPr>
          <w:ilvl w:val="0"/>
          <w:numId w:val="24"/>
        </w:numPr>
      </w:pPr>
      <w:r>
        <w:rPr>
          <w:b/>
          <w:bCs/>
          <w:lang w:val="en-GB"/>
        </w:rPr>
        <w:t>CS</w:t>
      </w:r>
      <w:r>
        <w:rPr>
          <w:lang w:val="en-GB"/>
        </w:rPr>
        <w:t xml:space="preserve">, </w:t>
      </w:r>
      <w:r>
        <w:rPr>
          <w:b/>
          <w:bCs/>
          <w:lang w:val="en-GB"/>
        </w:rPr>
        <w:t>SCK</w:t>
      </w:r>
      <w:r>
        <w:rPr>
          <w:lang w:val="en-GB"/>
        </w:rPr>
        <w:t xml:space="preserve">, </w:t>
      </w:r>
      <w:r>
        <w:rPr>
          <w:b/>
          <w:bCs/>
          <w:lang w:val="en-GB"/>
        </w:rPr>
        <w:t>SI</w:t>
      </w:r>
      <w:r>
        <w:rPr>
          <w:lang w:val="en-GB"/>
        </w:rPr>
        <w:t xml:space="preserve">, and </w:t>
      </w:r>
      <w:r>
        <w:rPr>
          <w:b/>
          <w:bCs/>
          <w:lang w:val="en-GB"/>
        </w:rPr>
        <w:t>SO</w:t>
      </w:r>
      <w:r>
        <w:rPr>
          <w:lang w:val="en-GB"/>
        </w:rPr>
        <w:t xml:space="preserve"> are connected to the corresponding pins on the Seeeduino XIAO.</w:t>
      </w:r>
    </w:p>
    <w:p w14:paraId="284E7BAC" w14:textId="77777777" w:rsidR="00686DEF" w:rsidRDefault="00000000">
      <w:pPr>
        <w:numPr>
          <w:ilvl w:val="0"/>
          <w:numId w:val="24"/>
        </w:numPr>
      </w:pPr>
      <w:r>
        <w:rPr>
          <w:b/>
          <w:bCs/>
          <w:lang w:val="en-GB"/>
        </w:rPr>
        <w:t>VDD</w:t>
      </w:r>
      <w:r>
        <w:rPr>
          <w:lang w:val="en-GB"/>
        </w:rPr>
        <w:t xml:space="preserve"> is connected to the 3.3V supply.</w:t>
      </w:r>
    </w:p>
    <w:p w14:paraId="65EB32C6" w14:textId="77777777" w:rsidR="00686DEF" w:rsidRDefault="00000000">
      <w:pPr>
        <w:numPr>
          <w:ilvl w:val="0"/>
          <w:numId w:val="24"/>
        </w:numPr>
      </w:pPr>
      <w:r>
        <w:rPr>
          <w:b/>
          <w:bCs/>
          <w:lang w:val="en-GB"/>
        </w:rPr>
        <w:t>VSS</w:t>
      </w:r>
      <w:r>
        <w:rPr>
          <w:lang w:val="en-GB"/>
        </w:rPr>
        <w:t xml:space="preserve"> is connected to the common ground.</w:t>
      </w:r>
    </w:p>
    <w:p w14:paraId="0B07C61A" w14:textId="77777777" w:rsidR="00686DEF" w:rsidRDefault="00000000">
      <w:pPr>
        <w:rPr>
          <w:b/>
          <w:bCs/>
        </w:rPr>
      </w:pPr>
      <w:r>
        <w:rPr>
          <w:b/>
          <w:bCs/>
        </w:rPr>
        <w:t>Push Button</w:t>
      </w:r>
    </w:p>
    <w:p w14:paraId="444783B3" w14:textId="77777777" w:rsidR="00686DEF" w:rsidRDefault="00000000">
      <w:pPr>
        <w:numPr>
          <w:ilvl w:val="0"/>
          <w:numId w:val="25"/>
        </w:numPr>
      </w:pPr>
      <w:r>
        <w:rPr>
          <w:b/>
          <w:bCs/>
          <w:lang w:val="en-GB"/>
        </w:rPr>
        <w:t>pin1</w:t>
      </w:r>
      <w:r>
        <w:rPr>
          <w:lang w:val="en-GB"/>
        </w:rPr>
        <w:t xml:space="preserve"> is connected to the common ground.</w:t>
      </w:r>
    </w:p>
    <w:p w14:paraId="069442F9" w14:textId="77777777" w:rsidR="00686DEF" w:rsidRDefault="00000000">
      <w:pPr>
        <w:numPr>
          <w:ilvl w:val="0"/>
          <w:numId w:val="25"/>
        </w:numPr>
      </w:pPr>
      <w:r>
        <w:rPr>
          <w:b/>
          <w:bCs/>
          <w:lang w:val="en-GB"/>
        </w:rPr>
        <w:t>pin2</w:t>
      </w:r>
      <w:r>
        <w:rPr>
          <w:lang w:val="en-GB"/>
        </w:rPr>
        <w:t xml:space="preserve"> is connected to </w:t>
      </w:r>
      <w:r>
        <w:rPr>
          <w:b/>
          <w:bCs/>
          <w:lang w:val="en-GB"/>
        </w:rPr>
        <w:t>A6 - D6 - TX</w:t>
      </w:r>
      <w:r>
        <w:rPr>
          <w:lang w:val="en-GB"/>
        </w:rPr>
        <w:t xml:space="preserve"> of the Seeeduino XIAO.</w:t>
      </w:r>
    </w:p>
    <w:p w14:paraId="00D9EEE0" w14:textId="77777777" w:rsidR="00686DEF" w:rsidRDefault="00686DEF">
      <w:pPr>
        <w:rPr>
          <w:lang w:val="en-GB"/>
        </w:rPr>
      </w:pPr>
    </w:p>
    <w:sectPr w:rsidR="00686DEF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065D5" w14:textId="77777777" w:rsidR="00990E7E" w:rsidRDefault="00990E7E">
      <w:pPr>
        <w:spacing w:after="0" w:line="240" w:lineRule="auto"/>
      </w:pPr>
      <w:r>
        <w:separator/>
      </w:r>
    </w:p>
  </w:endnote>
  <w:endnote w:type="continuationSeparator" w:id="0">
    <w:p w14:paraId="7B700AA5" w14:textId="77777777" w:rsidR="00990E7E" w:rsidRDefault="00990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D4018" w14:textId="77777777" w:rsidR="00990E7E" w:rsidRDefault="00990E7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3C65A91" w14:textId="77777777" w:rsidR="00990E7E" w:rsidRDefault="00990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AC2"/>
    <w:multiLevelType w:val="multilevel"/>
    <w:tmpl w:val="F74A6C20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1E55A7F"/>
    <w:multiLevelType w:val="multilevel"/>
    <w:tmpl w:val="E22C2C14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6B92301"/>
    <w:multiLevelType w:val="multilevel"/>
    <w:tmpl w:val="4A2266E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07BF59AD"/>
    <w:multiLevelType w:val="multilevel"/>
    <w:tmpl w:val="11566D9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131F30E2"/>
    <w:multiLevelType w:val="multilevel"/>
    <w:tmpl w:val="33B64EA2"/>
    <w:lvl w:ilvl="0">
      <w:numFmt w:val="decimal"/>
      <w:lvlText w:val="%1."/>
      <w:lvlJc w:val="left"/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17ED01DF"/>
    <w:multiLevelType w:val="multilevel"/>
    <w:tmpl w:val="E0DACEB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18B05793"/>
    <w:multiLevelType w:val="multilevel"/>
    <w:tmpl w:val="B856429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289F2505"/>
    <w:multiLevelType w:val="multilevel"/>
    <w:tmpl w:val="C84ED8F8"/>
    <w:lvl w:ilvl="0">
      <w:numFmt w:val="decimal"/>
      <w:lvlText w:val="%1."/>
      <w:lvlJc w:val="left"/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2C654BB9"/>
    <w:multiLevelType w:val="multilevel"/>
    <w:tmpl w:val="8FFE980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2DAE3452"/>
    <w:multiLevelType w:val="multilevel"/>
    <w:tmpl w:val="C778E02C"/>
    <w:lvl w:ilvl="0">
      <w:numFmt w:val="decimal"/>
      <w:lvlText w:val="%1."/>
      <w:lvlJc w:val="left"/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2EA062C2"/>
    <w:multiLevelType w:val="multilevel"/>
    <w:tmpl w:val="E37808FC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367E4D1E"/>
    <w:multiLevelType w:val="multilevel"/>
    <w:tmpl w:val="78F03300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3EDC31E1"/>
    <w:multiLevelType w:val="multilevel"/>
    <w:tmpl w:val="7EEA7F8E"/>
    <w:lvl w:ilvl="0">
      <w:numFmt w:val="decimal"/>
      <w:lvlText w:val="%1."/>
      <w:lvlJc w:val="left"/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477A5DAD"/>
    <w:multiLevelType w:val="multilevel"/>
    <w:tmpl w:val="E4006F62"/>
    <w:lvl w:ilvl="0">
      <w:numFmt w:val="decimal"/>
      <w:lvlText w:val="%1."/>
      <w:lvlJc w:val="left"/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52037C02"/>
    <w:multiLevelType w:val="multilevel"/>
    <w:tmpl w:val="539E4B2A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542B3816"/>
    <w:multiLevelType w:val="multilevel"/>
    <w:tmpl w:val="B2A63E0A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5D972360"/>
    <w:multiLevelType w:val="multilevel"/>
    <w:tmpl w:val="A93C0FB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7" w15:restartNumberingAfterBreak="0">
    <w:nsid w:val="606A1B5E"/>
    <w:multiLevelType w:val="multilevel"/>
    <w:tmpl w:val="4C1A0330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653B5EAB"/>
    <w:multiLevelType w:val="multilevel"/>
    <w:tmpl w:val="00ECC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6CA37325"/>
    <w:multiLevelType w:val="multilevel"/>
    <w:tmpl w:val="4636DADA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71F33DFD"/>
    <w:multiLevelType w:val="multilevel"/>
    <w:tmpl w:val="8F7C317E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77827C1C"/>
    <w:multiLevelType w:val="multilevel"/>
    <w:tmpl w:val="3CD6673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2" w15:restartNumberingAfterBreak="0">
    <w:nsid w:val="791B4F6E"/>
    <w:multiLevelType w:val="multilevel"/>
    <w:tmpl w:val="050AD1F4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3" w15:restartNumberingAfterBreak="0">
    <w:nsid w:val="792A0A7D"/>
    <w:multiLevelType w:val="multilevel"/>
    <w:tmpl w:val="2BD04146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4" w15:restartNumberingAfterBreak="0">
    <w:nsid w:val="7D0B70D5"/>
    <w:multiLevelType w:val="multilevel"/>
    <w:tmpl w:val="E79E2BC4"/>
    <w:lvl w:ilvl="0">
      <w:numFmt w:val="bullet"/>
      <w:lvlText w:val="o"/>
      <w:lvlJc w:val="left"/>
      <w:pPr>
        <w:ind w:left="720" w:hanging="360"/>
      </w:pPr>
      <w:rPr>
        <w:rFonts w:ascii="Courier New" w:hAnsi="Courier New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42295750">
    <w:abstractNumId w:val="18"/>
  </w:num>
  <w:num w:numId="2" w16cid:durableId="110519500">
    <w:abstractNumId w:val="10"/>
  </w:num>
  <w:num w:numId="3" w16cid:durableId="1152605397">
    <w:abstractNumId w:val="17"/>
  </w:num>
  <w:num w:numId="4" w16cid:durableId="17315613">
    <w:abstractNumId w:val="12"/>
  </w:num>
  <w:num w:numId="5" w16cid:durableId="768307133">
    <w:abstractNumId w:val="15"/>
  </w:num>
  <w:num w:numId="6" w16cid:durableId="1065956408">
    <w:abstractNumId w:val="23"/>
  </w:num>
  <w:num w:numId="7" w16cid:durableId="1038820271">
    <w:abstractNumId w:val="13"/>
  </w:num>
  <w:num w:numId="8" w16cid:durableId="1977829803">
    <w:abstractNumId w:val="14"/>
  </w:num>
  <w:num w:numId="9" w16cid:durableId="436602165">
    <w:abstractNumId w:val="22"/>
  </w:num>
  <w:num w:numId="10" w16cid:durableId="1527062968">
    <w:abstractNumId w:val="9"/>
  </w:num>
  <w:num w:numId="11" w16cid:durableId="1934196424">
    <w:abstractNumId w:val="11"/>
  </w:num>
  <w:num w:numId="12" w16cid:durableId="801314959">
    <w:abstractNumId w:val="0"/>
  </w:num>
  <w:num w:numId="13" w16cid:durableId="318270080">
    <w:abstractNumId w:val="4"/>
  </w:num>
  <w:num w:numId="14" w16cid:durableId="1050567469">
    <w:abstractNumId w:val="24"/>
  </w:num>
  <w:num w:numId="15" w16cid:durableId="61417150">
    <w:abstractNumId w:val="20"/>
  </w:num>
  <w:num w:numId="16" w16cid:durableId="501623312">
    <w:abstractNumId w:val="7"/>
  </w:num>
  <w:num w:numId="17" w16cid:durableId="1208879794">
    <w:abstractNumId w:val="19"/>
  </w:num>
  <w:num w:numId="18" w16cid:durableId="1050960487">
    <w:abstractNumId w:val="1"/>
  </w:num>
  <w:num w:numId="19" w16cid:durableId="189539993">
    <w:abstractNumId w:val="8"/>
  </w:num>
  <w:num w:numId="20" w16cid:durableId="842010715">
    <w:abstractNumId w:val="16"/>
  </w:num>
  <w:num w:numId="21" w16cid:durableId="1793017388">
    <w:abstractNumId w:val="5"/>
  </w:num>
  <w:num w:numId="22" w16cid:durableId="358821753">
    <w:abstractNumId w:val="2"/>
  </w:num>
  <w:num w:numId="23" w16cid:durableId="1199929593">
    <w:abstractNumId w:val="21"/>
  </w:num>
  <w:num w:numId="24" w16cid:durableId="407270959">
    <w:abstractNumId w:val="6"/>
  </w:num>
  <w:num w:numId="25" w16cid:durableId="932905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1304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86DEF"/>
    <w:rsid w:val="00263CD3"/>
    <w:rsid w:val="00686DEF"/>
    <w:rsid w:val="00857DD4"/>
    <w:rsid w:val="0099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15032A"/>
  <w15:docId w15:val="{5D01ACFF-1C70-4709-BCF8-D7596943A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fi-FI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3089</Characters>
  <Application>Microsoft Office Word</Application>
  <DocSecurity>0</DocSecurity>
  <Lines>25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Reinhard Lenz</dc:creator>
  <dc:description/>
  <cp:lastModifiedBy>Reinhard Lenz</cp:lastModifiedBy>
  <cp:revision>2</cp:revision>
  <dcterms:created xsi:type="dcterms:W3CDTF">2026-02-28T08:12:00Z</dcterms:created>
  <dcterms:modified xsi:type="dcterms:W3CDTF">2026-02-28T08:12:00Z</dcterms:modified>
</cp:coreProperties>
</file>